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C4D518" w14:textId="32C3DB82" w:rsidR="008918F2" w:rsidRDefault="00CC563D">
      <w:pPr>
        <w:pStyle w:val="Heading1"/>
      </w:pPr>
      <w:r>
        <w:t>Project Ideas Notes</w:t>
      </w:r>
    </w:p>
    <w:p w14:paraId="7B137ACB" w14:textId="709A9D6B" w:rsidR="008918F2" w:rsidRDefault="00394785" w:rsidP="00394785">
      <w:pPr>
        <w:pStyle w:val="ListBullet"/>
      </w:pPr>
      <w:r>
        <w:t>Algorith</w:t>
      </w:r>
      <w:r w:rsidR="00EE0879">
        <w:t>m</w:t>
      </w:r>
      <w:r>
        <w:t>s and data structures</w:t>
      </w:r>
    </w:p>
    <w:p w14:paraId="22FA1164" w14:textId="0C4BF69F" w:rsidR="00394785" w:rsidRDefault="00545619" w:rsidP="00394785">
      <w:pPr>
        <w:pStyle w:val="ListBullet"/>
      </w:pPr>
      <w:r>
        <w:t>Bluetooth group voice recorder and recognizer</w:t>
      </w:r>
    </w:p>
    <w:p w14:paraId="103F4478" w14:textId="03422EE2" w:rsidR="00EE0879" w:rsidRDefault="00EE0879" w:rsidP="00394785">
      <w:pPr>
        <w:pStyle w:val="ListBullet"/>
      </w:pPr>
      <w:r>
        <w:t>Nana</w:t>
      </w:r>
    </w:p>
    <w:p w14:paraId="3D5480D0" w14:textId="1D0D4302" w:rsidR="00545619" w:rsidRDefault="00545619" w:rsidP="00394785">
      <w:pPr>
        <w:pStyle w:val="ListBullet"/>
      </w:pPr>
      <w:r>
        <w:t xml:space="preserve">Home security </w:t>
      </w:r>
      <w:r w:rsidR="00EE0879">
        <w:t xml:space="preserve">system </w:t>
      </w:r>
    </w:p>
    <w:p w14:paraId="20D07255" w14:textId="6C077BAE" w:rsidR="00EE0879" w:rsidRDefault="002501EE" w:rsidP="00394785">
      <w:pPr>
        <w:pStyle w:val="ListBullet"/>
      </w:pPr>
      <w:r>
        <w:t>YouTube</w:t>
      </w:r>
      <w:r w:rsidR="00316EFF">
        <w:t xml:space="preserve"> </w:t>
      </w:r>
      <w:r>
        <w:t>T</w:t>
      </w:r>
      <w:r w:rsidR="00316EFF">
        <w:t xml:space="preserve">utorial </w:t>
      </w:r>
      <w:r>
        <w:t>V</w:t>
      </w:r>
      <w:r w:rsidR="00316EFF">
        <w:t xml:space="preserve">ideos </w:t>
      </w:r>
    </w:p>
    <w:p w14:paraId="3DE1FA27" w14:textId="385C6AA3" w:rsidR="00316EFF" w:rsidRDefault="00316EFF" w:rsidP="00394785">
      <w:pPr>
        <w:pStyle w:val="ListBullet"/>
      </w:pPr>
      <w:r>
        <w:t xml:space="preserve">Phone fixer </w:t>
      </w:r>
    </w:p>
    <w:p w14:paraId="4C73C4B5" w14:textId="39AC0629" w:rsidR="00316EFF" w:rsidRDefault="00316EFF" w:rsidP="00394785">
      <w:pPr>
        <w:pStyle w:val="ListBullet"/>
      </w:pPr>
      <w:r>
        <w:t xml:space="preserve">Anonymous </w:t>
      </w:r>
      <w:r w:rsidR="002501EE">
        <w:t xml:space="preserve">person </w:t>
      </w:r>
      <w:r>
        <w:t xml:space="preserve">deliverer </w:t>
      </w:r>
      <w:r w:rsidR="002501EE">
        <w:t xml:space="preserve">– person </w:t>
      </w:r>
      <w:proofErr w:type="gramStart"/>
      <w:r w:rsidR="002501EE">
        <w:t>to ,mis</w:t>
      </w:r>
      <w:proofErr w:type="gramEnd"/>
      <w:r w:rsidR="002501EE">
        <w:t>=</w:t>
      </w:r>
      <w:proofErr w:type="spellStart"/>
      <w:r w:rsidR="002501EE">
        <w:t>ddle</w:t>
      </w:r>
      <w:proofErr w:type="spellEnd"/>
      <w:r w:rsidR="002501EE">
        <w:t xml:space="preserve"> man to person</w:t>
      </w:r>
    </w:p>
    <w:p w14:paraId="355AB435" w14:textId="77777777" w:rsidR="008918F2" w:rsidRPr="00F22C48" w:rsidRDefault="002501EE" w:rsidP="00F22C48">
      <w:pPr>
        <w:pStyle w:val="Heading2"/>
      </w:pPr>
      <w:sdt>
        <w:sdtPr>
          <w:alias w:val="Heading 2:"/>
          <w:tag w:val="Heading 2:"/>
          <w:id w:val="-1712107927"/>
          <w:placeholder>
            <w:docPart w:val="602D0225BCB24C5AB2F18F3C43D7997E"/>
          </w:placeholder>
          <w:temporary/>
          <w:showingPlcHdr/>
          <w15:appearance w15:val="hidden"/>
        </w:sdtPr>
        <w:sdtEndPr/>
        <w:sdtContent>
          <w:r w:rsidR="00F22C48" w:rsidRPr="00F22C48">
            <w:t>To learn more and get OneNote,</w:t>
          </w:r>
          <w:r w:rsidR="00F22C48">
            <w:t xml:space="preserve"> visit </w:t>
          </w:r>
        </w:sdtContent>
      </w:sdt>
      <w:sdt>
        <w:sdtPr>
          <w:rPr>
            <w:rStyle w:val="Hyperlink"/>
          </w:rPr>
          <w:alias w:val="Hyperlink:"/>
          <w:tag w:val="Hyperlink:"/>
          <w:id w:val="731575559"/>
          <w:placeholder>
            <w:docPart w:val="BED7C88E4C3C40359F8F03E1470EBD15"/>
          </w:placeholder>
          <w:temporary/>
          <w:showingPlcHdr/>
          <w15:appearance w15:val="hidden"/>
        </w:sdtPr>
        <w:sdtEndPr>
          <w:rPr>
            <w:rStyle w:val="DefaultParagraphFont"/>
            <w:color w:val="595959" w:themeColor="text1" w:themeTint="A6"/>
            <w:u w:val="none"/>
          </w:rPr>
        </w:sdtEndPr>
        <w:sdtContent>
          <w:hyperlink r:id="rId10" w:history="1">
            <w:r w:rsidR="00F22C48" w:rsidRPr="00F22C48">
              <w:rPr>
                <w:rStyle w:val="Hyperlink"/>
              </w:rPr>
              <w:t>www.onenote.com</w:t>
            </w:r>
          </w:hyperlink>
        </w:sdtContent>
      </w:sdt>
      <w:r w:rsidR="00E34FED" w:rsidRPr="00F22C48">
        <w:t>.</w:t>
      </w:r>
    </w:p>
    <w:sectPr w:rsidR="008918F2" w:rsidRPr="00F22C48">
      <w:footerReference w:type="default" r:id="rId11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2B836C" w14:textId="77777777" w:rsidR="00CC563D" w:rsidRDefault="00CC563D">
      <w:r>
        <w:separator/>
      </w:r>
    </w:p>
    <w:p w14:paraId="755D9D99" w14:textId="77777777" w:rsidR="00CC563D" w:rsidRDefault="00CC563D"/>
  </w:endnote>
  <w:endnote w:type="continuationSeparator" w:id="0">
    <w:p w14:paraId="319E9C7A" w14:textId="77777777" w:rsidR="00CC563D" w:rsidRDefault="00CC563D">
      <w:r>
        <w:continuationSeparator/>
      </w:r>
    </w:p>
    <w:p w14:paraId="2CE5BD27" w14:textId="77777777" w:rsidR="00CC563D" w:rsidRDefault="00CC563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9ECAE3" w14:textId="77777777" w:rsidR="008918F2" w:rsidRDefault="00E34FE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C035D5" w14:textId="77777777" w:rsidR="00CC563D" w:rsidRDefault="00CC563D">
      <w:r>
        <w:separator/>
      </w:r>
    </w:p>
    <w:p w14:paraId="2FDE31C1" w14:textId="77777777" w:rsidR="00CC563D" w:rsidRDefault="00CC563D"/>
  </w:footnote>
  <w:footnote w:type="continuationSeparator" w:id="0">
    <w:p w14:paraId="57551951" w14:textId="77777777" w:rsidR="00CC563D" w:rsidRDefault="00CC563D">
      <w:r>
        <w:continuationSeparator/>
      </w:r>
    </w:p>
    <w:p w14:paraId="76B920A6" w14:textId="77777777" w:rsidR="00CC563D" w:rsidRDefault="00CC563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1"/>
    <w:multiLevelType w:val="singleLevel"/>
    <w:tmpl w:val="0DA83E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63D"/>
    <w:rsid w:val="0004068E"/>
    <w:rsid w:val="001F0CCA"/>
    <w:rsid w:val="002501EE"/>
    <w:rsid w:val="00316EFF"/>
    <w:rsid w:val="00384C4B"/>
    <w:rsid w:val="00394785"/>
    <w:rsid w:val="00425F0D"/>
    <w:rsid w:val="00467017"/>
    <w:rsid w:val="00545619"/>
    <w:rsid w:val="00713E5A"/>
    <w:rsid w:val="008918F2"/>
    <w:rsid w:val="00A00F75"/>
    <w:rsid w:val="00B41922"/>
    <w:rsid w:val="00CC563D"/>
    <w:rsid w:val="00E34FED"/>
    <w:rsid w:val="00E428BD"/>
    <w:rsid w:val="00E93456"/>
    <w:rsid w:val="00EE0879"/>
    <w:rsid w:val="00F2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AC172F"/>
  <w15:chartTrackingRefBased/>
  <w15:docId w15:val="{F2163118-518F-4010-A9CA-56ECED13C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8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CCA"/>
  </w:style>
  <w:style w:type="paragraph" w:styleId="Heading1">
    <w:name w:val="heading 1"/>
    <w:basedOn w:val="Normal"/>
    <w:next w:val="Normal"/>
    <w:link w:val="Heading1Char"/>
    <w:uiPriority w:val="9"/>
    <w:qFormat/>
    <w:rsid w:val="001F0CCA"/>
    <w:pPr>
      <w:keepNext/>
      <w:keepLines/>
      <w:pBdr>
        <w:bottom w:val="single" w:sz="12" w:space="12" w:color="56152F" w:themeColor="accent4"/>
      </w:pBdr>
      <w:spacing w:before="460" w:after="480"/>
      <w:contextualSpacing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0CCA"/>
    <w:pPr>
      <w:keepNext/>
      <w:keepLines/>
      <w:spacing w:before="460"/>
      <w:contextualSpacing/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CCA"/>
    <w:pPr>
      <w:keepNext/>
      <w:keepLines/>
      <w:spacing w:before="460"/>
      <w:contextualSpacing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CCA"/>
    <w:pPr>
      <w:keepNext/>
      <w:keepLines/>
      <w:spacing w:before="460"/>
      <w:contextualSpacing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CCA"/>
    <w:pPr>
      <w:keepNext/>
      <w:keepLines/>
      <w:spacing w:before="460"/>
      <w:contextualSpacing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CCA"/>
    <w:pPr>
      <w:keepNext/>
      <w:keepLines/>
      <w:spacing w:before="460"/>
      <w:contextualSpacing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CCA"/>
    <w:pPr>
      <w:keepNext/>
      <w:keepLines/>
      <w:spacing w:before="460"/>
      <w:contextualSpacing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CCA"/>
    <w:pPr>
      <w:keepNext/>
      <w:keepLines/>
      <w:spacing w:before="460"/>
      <w:contextualSpacing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CCA"/>
    <w:pPr>
      <w:keepNext/>
      <w:keepLines/>
      <w:spacing w:before="460"/>
      <w:contextualSpacing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1F0CCA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sid w:val="00713E5A"/>
    <w:rPr>
      <w:color w:val="595959" w:themeColor="text1" w:themeTint="A6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F0CCA"/>
    <w:rPr>
      <w:rFonts w:asciiTheme="majorHAnsi" w:eastAsiaTheme="majorEastAsia" w:hAnsiTheme="majorHAnsi" w:cstheme="majorBidi"/>
      <w:b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CCA"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CCA"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CCA"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CCA"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CCA"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CCA"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CCA"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8"/>
    <w:qFormat/>
    <w:rsid w:val="00F22C48"/>
    <w:rPr>
      <w:color w:val="731C3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5F0D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F0D"/>
    <w:rPr>
      <w:rFonts w:ascii="Segoe UI" w:hAnsi="Segoe UI" w:cs="Segoe UI"/>
      <w:sz w:val="2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25F0D"/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25F0D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25F0D"/>
    <w:pPr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25F0D"/>
    <w:rPr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25F0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5F0D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5F0D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5F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5F0D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25F0D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25F0D"/>
    <w:rPr>
      <w:rFonts w:ascii="Segoe UI" w:hAnsi="Segoe UI" w:cs="Segoe UI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25F0D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25F0D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425F0D"/>
    <w:pPr>
      <w:spacing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5F0D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25F0D"/>
    <w:rPr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5F0D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5F0D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425F0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25F0D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25F0D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25F0D"/>
    <w:rPr>
      <w:rFonts w:ascii="Consolas" w:hAnsi="Consolas"/>
      <w:sz w:val="22"/>
      <w:szCs w:val="21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13E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13E5A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http://go.microsoft.com/fwlink/?LinkID=523891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kma\AppData\Roaming\Microsoft\Templates\Take%20no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go.microsoft.com/fwlink/?LinkID=523891" TargetMode="Externa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602D0225BCB24C5AB2F18F3C43D799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F7B6A6-8F86-4E70-8B26-3074B3F92A49}"/>
      </w:docPartPr>
      <w:docPartBody>
        <w:p w:rsidR="00000000" w:rsidRDefault="00E31AD9">
          <w:pPr>
            <w:pStyle w:val="602D0225BCB24C5AB2F18F3C43D7997E"/>
          </w:pPr>
          <w:r w:rsidRPr="00F22C48">
            <w:t>To learn more and get OneNote,</w:t>
          </w:r>
          <w:r>
            <w:t xml:space="preserve"> visit </w:t>
          </w:r>
        </w:p>
      </w:docPartBody>
    </w:docPart>
    <w:docPart>
      <w:docPartPr>
        <w:name w:val="BED7C88E4C3C40359F8F03E1470EBD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31E57-CE51-4616-BC80-9056321B7F5B}"/>
      </w:docPartPr>
      <w:docPartBody>
        <w:p w:rsidR="00000000" w:rsidRDefault="00000000">
          <w:pPr>
            <w:pStyle w:val="BED7C88E4C3C40359F8F03E1470EBD15"/>
          </w:pPr>
          <w:hyperlink r:id="rId5" w:history="1">
            <w:r w:rsidR="00E31AD9" w:rsidRPr="00F22C48">
              <w:rPr>
                <w:rStyle w:val="Hyperlink"/>
              </w:rPr>
              <w:t>www.onenote.com</w:t>
            </w:r>
          </w:hyperlink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8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71A403F39D5489591869041D00EB73C">
    <w:name w:val="D71A403F39D5489591869041D00EB73C"/>
  </w:style>
  <w:style w:type="paragraph" w:styleId="ListBullet">
    <w:name w:val="List Bullet"/>
    <w:basedOn w:val="Normal"/>
    <w:uiPriority w:val="9"/>
    <w:qFormat/>
    <w:pPr>
      <w:numPr>
        <w:numId w:val="1"/>
      </w:numPr>
      <w:spacing w:after="120"/>
    </w:pPr>
    <w:rPr>
      <w:rFonts w:eastAsiaTheme="minorHAnsi"/>
      <w:color w:val="595959" w:themeColor="text1" w:themeTint="A6"/>
      <w:sz w:val="30"/>
      <w:szCs w:val="30"/>
      <w:lang w:val="en-US" w:eastAsia="ja-JP"/>
    </w:rPr>
  </w:style>
  <w:style w:type="paragraph" w:customStyle="1" w:styleId="1F8AD8F74E414544BE4C63986B4D1938">
    <w:name w:val="1F8AD8F74E414544BE4C63986B4D1938"/>
  </w:style>
  <w:style w:type="paragraph" w:customStyle="1" w:styleId="602D0225BCB24C5AB2F18F3C43D7997E">
    <w:name w:val="602D0225BCB24C5AB2F18F3C43D7997E"/>
  </w:style>
  <w:style w:type="character" w:styleId="Hyperlink">
    <w:name w:val="Hyperlink"/>
    <w:basedOn w:val="DefaultParagraphFont"/>
    <w:uiPriority w:val="98"/>
    <w:rPr>
      <w:color w:val="0563C1" w:themeColor="hyperlink"/>
      <w:u w:val="single"/>
    </w:rPr>
  </w:style>
  <w:style w:type="paragraph" w:customStyle="1" w:styleId="BED7C88E4C3C40359F8F03E1470EBD15">
    <w:name w:val="BED7C88E4C3C40359F8F03E1470EBD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B19362C6338D47AAE8F9597E92F513" ma:contentTypeVersion="12" ma:contentTypeDescription="Create a new document." ma:contentTypeScope="" ma:versionID="00b0c0210b651021258367df1b8dd095">
  <xsd:schema xmlns:xsd="http://www.w3.org/2001/XMLSchema" xmlns:xs="http://www.w3.org/2001/XMLSchema" xmlns:p="http://schemas.microsoft.com/office/2006/metadata/properties" xmlns:ns3="a60ffdfb-5173-4e85-84ba-6fac18bcd98a" xmlns:ns4="6fbc54e2-fb34-45ea-b17c-e9ba28789211" targetNamespace="http://schemas.microsoft.com/office/2006/metadata/properties" ma:root="true" ma:fieldsID="2a708a735f94514c544ff4c444444a44" ns3:_="" ns4:_="">
    <xsd:import namespace="a60ffdfb-5173-4e85-84ba-6fac18bcd98a"/>
    <xsd:import namespace="6fbc54e2-fb34-45ea-b17c-e9ba2878921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ffdfb-5173-4e85-84ba-6fac18bcd9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bc54e2-fb34-45ea-b17c-e9ba2878921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F3460AE-8441-402E-A48F-43FF9FC305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ffdfb-5173-4e85-84ba-6fac18bcd98a"/>
    <ds:schemaRef ds:uri="6fbc54e2-fb34-45ea-b17c-e9ba287892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8E33D6-3341-4B8A-A56F-D4CE4FD176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7EB2F8-B6DA-4E75-905F-6CC0BAD7E681}">
  <ds:schemaRefs>
    <ds:schemaRef ds:uri="http://schemas.microsoft.com/office/2006/metadata/properties"/>
    <ds:schemaRef ds:uri="http://purl.org/dc/elements/1.1/"/>
    <ds:schemaRef ds:uri="http://purl.org/dc/terms/"/>
    <ds:schemaRef ds:uri="http://purl.org/dc/dcmitype/"/>
    <ds:schemaRef ds:uri="a60ffdfb-5173-4e85-84ba-6fac18bcd98a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6fbc54e2-fb34-45ea-b17c-e9ba28789211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Take notes</Template>
  <TotalTime>19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lukman kazeem</dc:creator>
  <cp:keywords/>
  <dc:description/>
  <cp:lastModifiedBy>kazeem l. (lk7g16)</cp:lastModifiedBy>
  <cp:revision>2</cp:revision>
  <dcterms:created xsi:type="dcterms:W3CDTF">2021-01-19T17:08:00Z</dcterms:created>
  <dcterms:modified xsi:type="dcterms:W3CDTF">2021-01-19T17:08:00Z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0x01010075B19362C6338D47AAE8F9597E92F513</vt:lpwstr>
  </property>
</Properties>
</file>